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7B442" w14:textId="77777777" w:rsidR="00202962" w:rsidRDefault="00B14057" w:rsidP="00202962">
      <w:pPr>
        <w:spacing w:after="120"/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7456" behindDoc="1" locked="1" layoutInCell="1" allowOverlap="1" wp14:anchorId="0697B373" wp14:editId="32482427">
                <wp:simplePos x="0" y="0"/>
                <wp:positionH relativeFrom="page">
                  <wp:align>left</wp:align>
                </wp:positionH>
                <wp:positionV relativeFrom="paragraph">
                  <wp:posOffset>-457835</wp:posOffset>
                </wp:positionV>
                <wp:extent cx="2596515" cy="10156825"/>
                <wp:effectExtent l="0" t="0" r="0" b="0"/>
                <wp:wrapNone/>
                <wp:docPr id="3" name="Group 3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6515" cy="10156825"/>
                          <a:chOff x="-600892" y="-15243"/>
                          <a:chExt cx="2596515" cy="10060219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-600892" y="-15243"/>
                            <a:ext cx="2596515" cy="10060219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0" y="-15243"/>
                            <a:ext cx="998474" cy="1306522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4A0C63" id="Group 3" o:spid="_x0000_s1026" alt="Decorative" style="position:absolute;margin-left:0;margin-top:-36.05pt;width:204.45pt;height:799.75pt;z-index:-251649024;mso-position-horizontal:left;mso-position-horizontal-relative:page;mso-width-relative:margin;mso-height-relative:margin" coordorigin="-6008,-152" coordsize="25965,100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">
                <v:rect id="Rectangle 2" o:spid="_x0000_s1027" style="position:absolute;left:-6008;top:-152;width:25964;height:100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" fillcolor="#2481ba [3204]" stroked="f" strokeweight="1pt"/>
                <v:shape id="Freeform 3" o:spid="_x0000_s1028" alt="Header accent box" style="position:absolute;top:-152;width:9984;height:13064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" path="m,2757r1505,l1505,,,,,2757xe" fillcolor="white [3212]" stroked="f">
                  <v:path arrowok="t" o:connecttype="custom" o:connectlocs="0,1306522;997811,1306522;997811,0;0,0;0,1306522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4834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Caption w:val="Layout table"/>
      </w:tblPr>
      <w:tblGrid>
        <w:gridCol w:w="2587"/>
        <w:gridCol w:w="867"/>
        <w:gridCol w:w="1586"/>
        <w:gridCol w:w="5401"/>
      </w:tblGrid>
      <w:tr w:rsidR="00B14057" w:rsidRPr="0085363C" w14:paraId="5EDCCCCD" w14:textId="77777777" w:rsidTr="0035220C">
        <w:trPr>
          <w:trHeight w:val="891"/>
          <w:jc w:val="center"/>
        </w:trPr>
        <w:tc>
          <w:tcPr>
            <w:tcW w:w="2587" w:type="dxa"/>
          </w:tcPr>
          <w:p w14:paraId="102AEE6C" w14:textId="0892B14D" w:rsidR="00B14057" w:rsidRPr="001B04C7" w:rsidRDefault="0035220C" w:rsidP="00480010">
            <w:pPr>
              <w:pStyle w:val="Title"/>
            </w:pPr>
            <w:r>
              <w:t>ET</w:t>
            </w:r>
          </w:p>
        </w:tc>
        <w:tc>
          <w:tcPr>
            <w:tcW w:w="867" w:type="dxa"/>
          </w:tcPr>
          <w:p w14:paraId="5A09504F" w14:textId="77777777" w:rsidR="00B14057" w:rsidRPr="002139DC" w:rsidRDefault="00B14057" w:rsidP="00B14057"/>
        </w:tc>
        <w:tc>
          <w:tcPr>
            <w:tcW w:w="6987" w:type="dxa"/>
            <w:gridSpan w:val="2"/>
          </w:tcPr>
          <w:p w14:paraId="325AC24D" w14:textId="0BD3DE5F" w:rsidR="00B14057" w:rsidRPr="00E70BE7" w:rsidRDefault="0035220C" w:rsidP="00480010">
            <w:pPr>
              <w:pStyle w:val="Subtitle"/>
            </w:pPr>
            <w:r>
              <w:t>Eldad W. Tolla</w:t>
            </w:r>
          </w:p>
        </w:tc>
      </w:tr>
      <w:tr w:rsidR="00B14057" w:rsidRPr="0085363C" w14:paraId="31451CC0" w14:textId="77777777" w:rsidTr="00CE7413">
        <w:trPr>
          <w:trHeight w:val="819"/>
          <w:jc w:val="center"/>
        </w:trPr>
        <w:tc>
          <w:tcPr>
            <w:tcW w:w="2587" w:type="dxa"/>
          </w:tcPr>
          <w:p w14:paraId="57A9C397" w14:textId="77777777" w:rsidR="00B14057" w:rsidRDefault="00B14057" w:rsidP="00B14057"/>
        </w:tc>
        <w:tc>
          <w:tcPr>
            <w:tcW w:w="867" w:type="dxa"/>
          </w:tcPr>
          <w:p w14:paraId="26C16002" w14:textId="77777777" w:rsidR="00B14057" w:rsidRPr="002139DC" w:rsidRDefault="00B14057" w:rsidP="00B14057"/>
        </w:tc>
        <w:tc>
          <w:tcPr>
            <w:tcW w:w="6987" w:type="dxa"/>
            <w:gridSpan w:val="2"/>
          </w:tcPr>
          <w:p w14:paraId="638CF2A2" w14:textId="782A6DDB" w:rsidR="00B14057" w:rsidRPr="00A65B3F" w:rsidRDefault="0035220C" w:rsidP="00480010">
            <w:r>
              <w:t xml:space="preserve">Double majoring in Computer Science and Mathematics, with minors in Data Science and Engineering, I have extensive experience in technical support and student leadership. I am passionate about machine learning and AI and have a proven ability to develop and execute projects. </w:t>
            </w:r>
          </w:p>
        </w:tc>
      </w:tr>
      <w:tr w:rsidR="007A6A88" w:rsidRPr="00F079F2" w14:paraId="4E093FC9" w14:textId="77777777" w:rsidTr="0035220C">
        <w:trPr>
          <w:trHeight w:val="216"/>
          <w:jc w:val="center"/>
        </w:trPr>
        <w:tc>
          <w:tcPr>
            <w:tcW w:w="2587" w:type="dxa"/>
            <w:vMerge w:val="restart"/>
          </w:tcPr>
          <w:p w14:paraId="436CBACE" w14:textId="28290E5D" w:rsidR="007A6A88" w:rsidRPr="007A6A88" w:rsidRDefault="0035220C" w:rsidP="0035220C">
            <w:pPr>
              <w:pStyle w:val="Heading1Alt"/>
              <w:jc w:val="right"/>
              <w:rPr>
                <w:lang w:val="fr-FR"/>
              </w:rPr>
            </w:pPr>
            <w:r>
              <w:t>Contact</w:t>
            </w:r>
          </w:p>
          <w:p w14:paraId="3D474E7F" w14:textId="501A037D" w:rsidR="007A6A88" w:rsidRDefault="0035220C" w:rsidP="0035220C">
            <w:pPr>
              <w:pStyle w:val="Whitetext"/>
              <w:jc w:val="right"/>
            </w:pPr>
            <w:r>
              <w:t>Lynchburg, VA</w:t>
            </w:r>
          </w:p>
          <w:p w14:paraId="3522C780" w14:textId="3ADE7965" w:rsidR="0035220C" w:rsidRDefault="0035220C" w:rsidP="0035220C">
            <w:pPr>
              <w:jc w:val="right"/>
              <w:rPr>
                <w:color w:val="FFFFFF" w:themeColor="background1"/>
              </w:rPr>
            </w:pPr>
            <w:r w:rsidRPr="0035220C">
              <w:rPr>
                <w:color w:val="FFFFFF" w:themeColor="background1"/>
              </w:rPr>
              <w:t>240-355-2970</w:t>
            </w:r>
          </w:p>
          <w:p w14:paraId="739B39EC" w14:textId="797ED9F8" w:rsidR="007A6A88" w:rsidRPr="00E01675" w:rsidRDefault="0035220C" w:rsidP="00E01675">
            <w:pPr>
              <w:ind w:hanging="113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etolla@randolphcollege.edu</w:t>
            </w:r>
          </w:p>
          <w:p w14:paraId="0BB3D353" w14:textId="7A3FF28A" w:rsidR="007A6A88" w:rsidRPr="007A6A88" w:rsidRDefault="007A6A88" w:rsidP="00B14057">
            <w:pPr>
              <w:pStyle w:val="Heading1Alt"/>
              <w:rPr>
                <w:lang w:val="fr-FR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FA48DEF" wp14:editId="06E5D176">
                      <wp:extent cx="932688" cy="9144"/>
                      <wp:effectExtent l="0" t="0" r="0" b="0"/>
                      <wp:docPr id="4" name="Rectangle 4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E050D54" id="Rectangle 4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0CBEC8C2" w14:textId="7FEAB228" w:rsidR="007A6A88" w:rsidRPr="007A6A88" w:rsidRDefault="0035220C" w:rsidP="0035220C">
            <w:pPr>
              <w:pStyle w:val="Heading1Alt"/>
              <w:jc w:val="right"/>
              <w:rPr>
                <w:rFonts w:ascii="Gill Sans MT" w:hAnsi="Gill Sans MT"/>
                <w:szCs w:val="24"/>
                <w:lang w:val="fr-FR"/>
              </w:rPr>
            </w:pPr>
            <w:r>
              <w:t>Education</w:t>
            </w:r>
          </w:p>
          <w:p w14:paraId="0E287766" w14:textId="6EE4CA33" w:rsidR="007A6A88" w:rsidRPr="0035220C" w:rsidRDefault="0035220C" w:rsidP="0035220C">
            <w:pPr>
              <w:pStyle w:val="Whitetext"/>
              <w:jc w:val="right"/>
              <w:rPr>
                <w:b/>
                <w:bCs/>
              </w:rPr>
            </w:pPr>
            <w:r w:rsidRPr="0035220C">
              <w:rPr>
                <w:b/>
                <w:bCs/>
              </w:rPr>
              <w:t>Randolph College</w:t>
            </w:r>
          </w:p>
          <w:p w14:paraId="2DFC7CC6" w14:textId="404D858F" w:rsidR="0035220C" w:rsidRDefault="0035220C" w:rsidP="0035220C">
            <w:pPr>
              <w:jc w:val="right"/>
              <w:rPr>
                <w:color w:val="FFFFFF" w:themeColor="background1"/>
                <w:sz w:val="18"/>
                <w:szCs w:val="20"/>
              </w:rPr>
            </w:pPr>
            <w:r w:rsidRPr="0035220C">
              <w:rPr>
                <w:color w:val="FFFFFF" w:themeColor="background1"/>
                <w:sz w:val="18"/>
                <w:szCs w:val="20"/>
              </w:rPr>
              <w:t>Lynchburg, VA</w:t>
            </w:r>
          </w:p>
          <w:p w14:paraId="034794A5" w14:textId="54CA42E1" w:rsidR="0035220C" w:rsidRPr="0035220C" w:rsidRDefault="0035220C" w:rsidP="0035220C">
            <w:pPr>
              <w:ind w:hanging="203"/>
              <w:jc w:val="right"/>
              <w:rPr>
                <w:b/>
                <w:bCs/>
                <w:color w:val="FFFFFF" w:themeColor="background1"/>
              </w:rPr>
            </w:pPr>
            <w:r w:rsidRPr="0035220C">
              <w:rPr>
                <w:b/>
                <w:bCs/>
                <w:color w:val="FFFFFF" w:themeColor="background1"/>
              </w:rPr>
              <w:t>BS in Computer Science</w:t>
            </w:r>
            <w:r>
              <w:rPr>
                <w:b/>
                <w:bCs/>
                <w:color w:val="FFFFFF" w:themeColor="background1"/>
              </w:rPr>
              <w:t xml:space="preserve"> </w:t>
            </w:r>
            <w:r w:rsidRPr="0035220C">
              <w:rPr>
                <w:b/>
                <w:bCs/>
                <w:color w:val="FFFFFF" w:themeColor="background1"/>
              </w:rPr>
              <w:t>and Mathematics</w:t>
            </w:r>
          </w:p>
          <w:p w14:paraId="2042CE26" w14:textId="0F3FFD15" w:rsidR="0035220C" w:rsidRDefault="0035220C" w:rsidP="0035220C">
            <w:pPr>
              <w:ind w:hanging="203"/>
              <w:jc w:val="right"/>
              <w:rPr>
                <w:b/>
                <w:bCs/>
                <w:color w:val="FFFFFF" w:themeColor="background1"/>
                <w:sz w:val="16"/>
                <w:szCs w:val="18"/>
              </w:rPr>
            </w:pPr>
            <w:r>
              <w:rPr>
                <w:b/>
                <w:bCs/>
                <w:color w:val="FFFFFF" w:themeColor="background1"/>
                <w:sz w:val="16"/>
                <w:szCs w:val="18"/>
              </w:rPr>
              <w:t>Minors in Data Science and</w:t>
            </w:r>
          </w:p>
          <w:p w14:paraId="41792B05" w14:textId="72351A54" w:rsidR="007A6A88" w:rsidRDefault="0035220C" w:rsidP="00E01675">
            <w:pPr>
              <w:ind w:hanging="203"/>
              <w:jc w:val="right"/>
              <w:rPr>
                <w:b/>
                <w:bCs/>
                <w:color w:val="FFFFFF" w:themeColor="background1"/>
                <w:sz w:val="16"/>
                <w:szCs w:val="18"/>
              </w:rPr>
            </w:pPr>
            <w:r>
              <w:rPr>
                <w:b/>
                <w:bCs/>
                <w:color w:val="FFFFFF" w:themeColor="background1"/>
                <w:sz w:val="16"/>
                <w:szCs w:val="18"/>
              </w:rPr>
              <w:t>Engineering</w:t>
            </w:r>
          </w:p>
          <w:p w14:paraId="73F677E0" w14:textId="2A20737C" w:rsidR="000B53DE" w:rsidRPr="006460E1" w:rsidRDefault="000B53DE" w:rsidP="00E01675">
            <w:pPr>
              <w:ind w:hanging="203"/>
              <w:jc w:val="right"/>
              <w:rPr>
                <w:i/>
                <w:iCs/>
                <w:color w:val="FFFFFF" w:themeColor="background1"/>
                <w:sz w:val="16"/>
                <w:szCs w:val="18"/>
              </w:rPr>
            </w:pPr>
            <w:r w:rsidRPr="006460E1">
              <w:rPr>
                <w:i/>
                <w:iCs/>
                <w:color w:val="FFFFFF" w:themeColor="background1"/>
                <w:sz w:val="16"/>
                <w:szCs w:val="18"/>
              </w:rPr>
              <w:t>GPA 4.0</w:t>
            </w:r>
          </w:p>
          <w:p w14:paraId="3418C14C" w14:textId="21550958" w:rsidR="006460E1" w:rsidRPr="00E01675" w:rsidRDefault="006460E1" w:rsidP="00E01675">
            <w:pPr>
              <w:ind w:hanging="203"/>
              <w:jc w:val="right"/>
              <w:rPr>
                <w:b/>
                <w:bCs/>
                <w:color w:val="FFFFFF" w:themeColor="background1"/>
                <w:sz w:val="16"/>
                <w:szCs w:val="18"/>
              </w:rPr>
            </w:pPr>
            <w:r>
              <w:rPr>
                <w:b/>
                <w:bCs/>
                <w:color w:val="FFFFFF" w:themeColor="background1"/>
                <w:sz w:val="16"/>
                <w:szCs w:val="18"/>
              </w:rPr>
              <w:t>May 2027</w:t>
            </w:r>
          </w:p>
          <w:p w14:paraId="62897AEA" w14:textId="024D8006"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39A141DB" wp14:editId="7A684BEA">
                      <wp:extent cx="932688" cy="9144"/>
                      <wp:effectExtent l="0" t="0" r="0" b="0"/>
                      <wp:docPr id="9" name="Rectangle 9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3FD76D0" id="Rectangle 9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4F3D3F65" w14:textId="251E766D" w:rsidR="007A6A88" w:rsidRPr="007A6A88" w:rsidRDefault="0035220C" w:rsidP="0035220C">
            <w:pPr>
              <w:pStyle w:val="Heading1Alt"/>
              <w:jc w:val="right"/>
              <w:rPr>
                <w:lang w:val="fr-FR"/>
              </w:rPr>
            </w:pPr>
            <w:r>
              <w:t>Key Skills</w:t>
            </w:r>
          </w:p>
          <w:p w14:paraId="7BB5DE1A" w14:textId="11A99ADB" w:rsidR="007A6A88" w:rsidRDefault="00674B2B" w:rsidP="0035220C">
            <w:pPr>
              <w:pStyle w:val="Whitetext"/>
              <w:jc w:val="right"/>
            </w:pPr>
            <w:r>
              <w:t>Project Management</w:t>
            </w:r>
          </w:p>
          <w:p w14:paraId="59CBD207" w14:textId="23AA698C" w:rsidR="0035220C" w:rsidRDefault="0035220C" w:rsidP="0035220C">
            <w:pPr>
              <w:jc w:val="right"/>
              <w:rPr>
                <w:color w:val="FFFFFF" w:themeColor="background1"/>
              </w:rPr>
            </w:pPr>
            <w:r w:rsidRPr="0035220C">
              <w:rPr>
                <w:color w:val="FFFFFF" w:themeColor="background1"/>
              </w:rPr>
              <w:t>Teamwork</w:t>
            </w:r>
          </w:p>
          <w:p w14:paraId="1DE89701" w14:textId="01026D95" w:rsidR="0035220C" w:rsidRDefault="00CE7413" w:rsidP="0035220C">
            <w:pPr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Data Analysis</w:t>
            </w:r>
          </w:p>
          <w:p w14:paraId="51AB7BEA" w14:textId="3F4D286B" w:rsidR="007B6FDD" w:rsidRDefault="007B6FDD" w:rsidP="0035220C">
            <w:pPr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Communication</w:t>
            </w:r>
          </w:p>
          <w:p w14:paraId="0B16988A" w14:textId="4E17CE2D" w:rsidR="007A6A88" w:rsidRPr="00E01675" w:rsidRDefault="007B6FDD" w:rsidP="00E01675">
            <w:pPr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Diversity and Inclusion</w:t>
            </w:r>
          </w:p>
          <w:p w14:paraId="35CDC547" w14:textId="6F2D08F9" w:rsidR="007A6A88" w:rsidRPr="007A6A88" w:rsidRDefault="007A6A88" w:rsidP="00D73605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E355CA7" wp14:editId="303023E6">
                      <wp:extent cx="932688" cy="9144"/>
                      <wp:effectExtent l="0" t="0" r="0" b="0"/>
                      <wp:docPr id="10" name="Rectangle 10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46B9D21" id="Rectangle 10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 fillcolor="white [3212]" stroked="f" strokeweight="1pt">
                      <w10:anchorlock/>
                    </v:rect>
                  </w:pict>
                </mc:Fallback>
              </mc:AlternateContent>
            </w:r>
          </w:p>
          <w:p w14:paraId="3215F2C3" w14:textId="73C843B3" w:rsidR="007A6A88" w:rsidRPr="007A6A88" w:rsidRDefault="007B6FDD" w:rsidP="007B6FDD">
            <w:pPr>
              <w:pStyle w:val="Heading1Alt"/>
              <w:jc w:val="right"/>
              <w:rPr>
                <w:lang w:val="fr-FR"/>
              </w:rPr>
            </w:pPr>
            <w:r>
              <w:t>Technology</w:t>
            </w:r>
          </w:p>
          <w:p w14:paraId="5BA54EA7" w14:textId="77777777" w:rsidR="007A6A88" w:rsidRDefault="007B6FDD" w:rsidP="007B6FDD">
            <w:pPr>
              <w:pStyle w:val="Whitetext"/>
              <w:jc w:val="right"/>
            </w:pPr>
            <w:r>
              <w:t>Microsoft Office Suite</w:t>
            </w:r>
          </w:p>
          <w:p w14:paraId="14B4A442" w14:textId="3036CCBC" w:rsidR="007B6FDD" w:rsidRDefault="007B6FDD" w:rsidP="007B6FDD">
            <w:pPr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Python</w:t>
            </w:r>
            <w:r w:rsidR="006460E1">
              <w:rPr>
                <w:color w:val="FFFFFF" w:themeColor="background1"/>
              </w:rPr>
              <w:t xml:space="preserve">, </w:t>
            </w:r>
            <w:r>
              <w:rPr>
                <w:color w:val="FFFFFF" w:themeColor="background1"/>
              </w:rPr>
              <w:t>Java</w:t>
            </w:r>
            <w:r w:rsidR="006460E1">
              <w:rPr>
                <w:color w:val="FFFFFF" w:themeColor="background1"/>
              </w:rPr>
              <w:t>, JavaScript</w:t>
            </w:r>
          </w:p>
          <w:p w14:paraId="3519F1EE" w14:textId="17C19BBE" w:rsidR="007B6FDD" w:rsidRDefault="007B6FDD" w:rsidP="007B6FDD">
            <w:pPr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</w:t>
            </w:r>
            <w:r w:rsidR="006460E1">
              <w:rPr>
                <w:color w:val="FFFFFF" w:themeColor="background1"/>
              </w:rPr>
              <w:t>, C++</w:t>
            </w:r>
          </w:p>
          <w:p w14:paraId="2FBF6D3C" w14:textId="19C29467" w:rsidR="00E01675" w:rsidRDefault="00E01675" w:rsidP="007B6FDD">
            <w:pPr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Git/GitHub</w:t>
            </w:r>
          </w:p>
          <w:p w14:paraId="12A724CC" w14:textId="7216B5F3" w:rsidR="006460E1" w:rsidRDefault="006460E1" w:rsidP="007B6FDD">
            <w:pPr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SQL, Node.Js</w:t>
            </w:r>
          </w:p>
          <w:p w14:paraId="27D8D6CF" w14:textId="0DF0EF69" w:rsidR="006460E1" w:rsidRDefault="006460E1" w:rsidP="007B6FDD">
            <w:pPr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HTML, CSS, R</w:t>
            </w:r>
          </w:p>
          <w:p w14:paraId="216BFD44" w14:textId="58C3EB77" w:rsidR="007B6FDD" w:rsidRPr="007A6A88" w:rsidRDefault="007B6FDD" w:rsidP="007B6FDD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3204531F" wp14:editId="6AF587FA">
                      <wp:extent cx="932688" cy="9144"/>
                      <wp:effectExtent l="0" t="0" r="0" b="0"/>
                      <wp:docPr id="919526521" name="Rectangle 919526521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D859006" id="Rectangle 919526521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" fillcolor="window" stroked="f" strokeweight="1pt">
                      <w10:anchorlock/>
                    </v:rect>
                  </w:pict>
                </mc:Fallback>
              </mc:AlternateContent>
            </w:r>
          </w:p>
          <w:p w14:paraId="46DFD7F8" w14:textId="72334B69" w:rsidR="007B6FDD" w:rsidRPr="007A6A88" w:rsidRDefault="007B6FDD" w:rsidP="007B6FDD">
            <w:pPr>
              <w:pStyle w:val="Heading1Alt"/>
              <w:jc w:val="right"/>
              <w:rPr>
                <w:lang w:val="fr-FR"/>
              </w:rPr>
            </w:pPr>
            <w:r>
              <w:t>Leadership</w:t>
            </w:r>
          </w:p>
          <w:p w14:paraId="4FD17863" w14:textId="1C2CD60A" w:rsidR="007B6FDD" w:rsidRDefault="007B6FDD" w:rsidP="007B6FDD">
            <w:pPr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Presidential Ambassador</w:t>
            </w:r>
          </w:p>
          <w:p w14:paraId="363D7324" w14:textId="668D7DD8" w:rsidR="00E01675" w:rsidRDefault="00E01675" w:rsidP="007B6FDD">
            <w:pPr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Judiciary Chair Student Rep</w:t>
            </w:r>
          </w:p>
          <w:p w14:paraId="6EDFBDBD" w14:textId="0F2B79B2" w:rsidR="00E01675" w:rsidRDefault="00E01675" w:rsidP="007B6FDD">
            <w:pPr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Society of Physics Students</w:t>
            </w:r>
          </w:p>
          <w:p w14:paraId="5CD82C39" w14:textId="77777777" w:rsidR="0080602E" w:rsidRPr="007A6A88" w:rsidRDefault="0080602E" w:rsidP="0080602E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5A1313E" wp14:editId="13EAD485">
                      <wp:extent cx="932688" cy="9144"/>
                      <wp:effectExtent l="0" t="0" r="0" b="0"/>
                      <wp:docPr id="1248693757" name="Rectangle 1248693757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826D604" id="Rectangle 1248693757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" fillcolor="window" stroked="f" strokeweight="1pt">
                      <w10:anchorlock/>
                    </v:rect>
                  </w:pict>
                </mc:Fallback>
              </mc:AlternateContent>
            </w:r>
          </w:p>
          <w:p w14:paraId="6D95B406" w14:textId="173D534C" w:rsidR="00CE2140" w:rsidRPr="00CE2140" w:rsidRDefault="00CE2140" w:rsidP="00CE2140">
            <w:pPr>
              <w:pStyle w:val="Heading1Alt"/>
              <w:jc w:val="right"/>
            </w:pPr>
            <w:r>
              <w:t>Awards and Honors</w:t>
            </w:r>
          </w:p>
          <w:p w14:paraId="1B224037" w14:textId="5657C8AB" w:rsidR="00E01675" w:rsidRDefault="0080602E" w:rsidP="0080602E">
            <w:pPr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Dean’s List</w:t>
            </w:r>
          </w:p>
          <w:p w14:paraId="7F56D04E" w14:textId="54371F3D" w:rsidR="0080602E" w:rsidRDefault="0080602E" w:rsidP="0080602E">
            <w:pPr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NSF SUPER Scholar Award</w:t>
            </w:r>
          </w:p>
          <w:p w14:paraId="2ADC6CA9" w14:textId="4BD08C2C" w:rsidR="0080602E" w:rsidRDefault="0080602E" w:rsidP="0080602E">
            <w:pPr>
              <w:ind w:hanging="203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Most Outstanding Student- Computer Science and Math</w:t>
            </w:r>
          </w:p>
          <w:p w14:paraId="474FFB7C" w14:textId="59AF3646" w:rsidR="0080602E" w:rsidRDefault="0035127D" w:rsidP="0080602E">
            <w:pPr>
              <w:ind w:hanging="203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Academic MVP Award</w:t>
            </w:r>
          </w:p>
          <w:p w14:paraId="0B1A9906" w14:textId="77777777" w:rsidR="0035127D" w:rsidRPr="007A6A88" w:rsidRDefault="0035127D" w:rsidP="0035127D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54CF8231" wp14:editId="37C285B7">
                      <wp:extent cx="932688" cy="9144"/>
                      <wp:effectExtent l="0" t="0" r="0" b="0"/>
                      <wp:docPr id="1316569499" name="Rectangle 1316569499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8A4061D" id="Rectangle 1316569499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" fillcolor="window" stroked="f" strokeweight="1pt">
                      <w10:anchorlock/>
                    </v:rect>
                  </w:pict>
                </mc:Fallback>
              </mc:AlternateContent>
            </w:r>
          </w:p>
          <w:p w14:paraId="166D3990" w14:textId="3D7987E1" w:rsidR="0035127D" w:rsidRPr="007A6A88" w:rsidRDefault="0035127D" w:rsidP="0035127D">
            <w:pPr>
              <w:pStyle w:val="Heading1Alt"/>
              <w:jc w:val="right"/>
              <w:rPr>
                <w:lang w:val="fr-FR"/>
              </w:rPr>
            </w:pPr>
            <w:r>
              <w:t>Languages</w:t>
            </w:r>
          </w:p>
          <w:p w14:paraId="774608E0" w14:textId="5C5B4121" w:rsidR="0035127D" w:rsidRDefault="0035127D" w:rsidP="0035127D">
            <w:pPr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Amharic</w:t>
            </w:r>
          </w:p>
          <w:p w14:paraId="385E2959" w14:textId="0F650A03" w:rsidR="003B1881" w:rsidRDefault="003B1881" w:rsidP="003B1881">
            <w:pPr>
              <w:rPr>
                <w:color w:val="FFFFFF" w:themeColor="background1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323DBDED" wp14:editId="05AC06B7">
                      <wp:extent cx="932688" cy="9144"/>
                      <wp:effectExtent l="0" t="0" r="0" b="0"/>
                      <wp:docPr id="1840612674" name="Rectangle 1840612674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15BA141" id="Rectangle 1840612674" o:spid="_x0000_s1026" alt="Decorative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" fillcolor="window" stroked="f" strokeweight="1pt">
                      <w10:anchorlock/>
                    </v:rect>
                  </w:pict>
                </mc:Fallback>
              </mc:AlternateContent>
            </w:r>
          </w:p>
          <w:p w14:paraId="77A49075" w14:textId="5CA956A8" w:rsidR="0035127D" w:rsidRDefault="00CE2140" w:rsidP="00CE2140">
            <w:pPr>
              <w:pStyle w:val="Heading1Alt"/>
              <w:jc w:val="right"/>
            </w:pPr>
            <w:r>
              <w:t>Other Projects</w:t>
            </w:r>
          </w:p>
          <w:p w14:paraId="0F0EDEA3" w14:textId="573F1394" w:rsidR="007B6FDD" w:rsidRPr="00CE7413" w:rsidRDefault="00CE2140" w:rsidP="007B6FDD">
            <w:pPr>
              <w:jc w:val="right"/>
              <w:rPr>
                <w:color w:val="FFFFFF" w:themeColor="background1"/>
              </w:rPr>
            </w:pPr>
            <w:r w:rsidRPr="00CE2140">
              <w:rPr>
                <w:color w:val="FFFFFF" w:themeColor="background1"/>
              </w:rPr>
              <w:t>Digital Marketing Strategy for Up Key</w:t>
            </w:r>
          </w:p>
        </w:tc>
        <w:tc>
          <w:tcPr>
            <w:tcW w:w="867" w:type="dxa"/>
            <w:vMerge w:val="restart"/>
          </w:tcPr>
          <w:p w14:paraId="487FC4BE" w14:textId="77777777" w:rsidR="007A6A88" w:rsidRPr="007A6A88" w:rsidRDefault="007A6A88" w:rsidP="00B14057">
            <w:pPr>
              <w:rPr>
                <w:lang w:val="fr-FR"/>
              </w:rPr>
            </w:pPr>
          </w:p>
        </w:tc>
        <w:tc>
          <w:tcPr>
            <w:tcW w:w="1586" w:type="dxa"/>
            <w:vMerge w:val="restart"/>
          </w:tcPr>
          <w:p w14:paraId="68AB8955" w14:textId="77777777" w:rsidR="007A6A88" w:rsidRDefault="00000000" w:rsidP="00E25F83">
            <w:pPr>
              <w:pStyle w:val="Heading1"/>
            </w:pPr>
            <w:sdt>
              <w:sdtPr>
                <w:id w:val="-353190374"/>
                <w:placeholder>
                  <w:docPart w:val="998FC9695ACF434EAFD3F4888E51E7FA"/>
                </w:placeholder>
                <w:temporary/>
                <w:showingPlcHdr/>
                <w15:appearance w15:val="hidden"/>
              </w:sdtPr>
              <w:sdtContent>
                <w:r w:rsidR="007A6A88" w:rsidRPr="001B04C7">
                  <w:t>Experience</w:t>
                </w:r>
              </w:sdtContent>
            </w:sdt>
          </w:p>
        </w:tc>
        <w:tc>
          <w:tcPr>
            <w:tcW w:w="5401" w:type="dxa"/>
            <w:tcBorders>
              <w:bottom w:val="single" w:sz="12" w:space="0" w:color="auto"/>
            </w:tcBorders>
          </w:tcPr>
          <w:p w14:paraId="17C079B1" w14:textId="77777777" w:rsidR="007A6A88" w:rsidRPr="007A6A88" w:rsidRDefault="007A6A88" w:rsidP="0026294A">
            <w:pPr>
              <w:pStyle w:val="Heading1"/>
              <w:rPr>
                <w:sz w:val="14"/>
                <w:szCs w:val="14"/>
              </w:rPr>
            </w:pPr>
          </w:p>
        </w:tc>
      </w:tr>
      <w:tr w:rsidR="007A6A88" w:rsidRPr="00F079F2" w14:paraId="5F289ADE" w14:textId="77777777" w:rsidTr="003B1881">
        <w:trPr>
          <w:trHeight w:val="105"/>
          <w:jc w:val="center"/>
        </w:trPr>
        <w:tc>
          <w:tcPr>
            <w:tcW w:w="2587" w:type="dxa"/>
            <w:vMerge/>
          </w:tcPr>
          <w:p w14:paraId="53E0DC9B" w14:textId="77777777" w:rsidR="007A6A88" w:rsidRDefault="007A6A88" w:rsidP="0026294A">
            <w:pPr>
              <w:pStyle w:val="Heading1Alt"/>
            </w:pPr>
          </w:p>
        </w:tc>
        <w:tc>
          <w:tcPr>
            <w:tcW w:w="867" w:type="dxa"/>
            <w:vMerge/>
          </w:tcPr>
          <w:p w14:paraId="747C174C" w14:textId="77777777" w:rsidR="007A6A88" w:rsidRPr="007A6A88" w:rsidRDefault="007A6A88" w:rsidP="00B14057">
            <w:pPr>
              <w:rPr>
                <w:lang w:val="fr-FR"/>
              </w:rPr>
            </w:pPr>
          </w:p>
        </w:tc>
        <w:tc>
          <w:tcPr>
            <w:tcW w:w="1586" w:type="dxa"/>
            <w:vMerge/>
          </w:tcPr>
          <w:p w14:paraId="5796BB84" w14:textId="77777777" w:rsidR="007A6A88" w:rsidRDefault="007A6A88" w:rsidP="0026294A">
            <w:pPr>
              <w:pStyle w:val="Heading1"/>
            </w:pPr>
          </w:p>
        </w:tc>
        <w:tc>
          <w:tcPr>
            <w:tcW w:w="5401" w:type="dxa"/>
            <w:tcBorders>
              <w:top w:val="single" w:sz="12" w:space="0" w:color="auto"/>
            </w:tcBorders>
          </w:tcPr>
          <w:p w14:paraId="4CA48900" w14:textId="77777777" w:rsidR="007A6A88" w:rsidRPr="007A6A88" w:rsidRDefault="007A6A88" w:rsidP="0026294A">
            <w:pPr>
              <w:pStyle w:val="Heading1"/>
              <w:rPr>
                <w:sz w:val="14"/>
                <w:szCs w:val="14"/>
                <w:lang w:val="en-AU" w:eastAsia="en-AU"/>
              </w:rPr>
            </w:pPr>
          </w:p>
        </w:tc>
      </w:tr>
      <w:tr w:rsidR="007A6A88" w:rsidRPr="00D05881" w14:paraId="2E53ABFA" w14:textId="77777777" w:rsidTr="0035220C">
        <w:trPr>
          <w:trHeight w:val="6192"/>
          <w:jc w:val="center"/>
        </w:trPr>
        <w:tc>
          <w:tcPr>
            <w:tcW w:w="2587" w:type="dxa"/>
            <w:vMerge/>
          </w:tcPr>
          <w:p w14:paraId="33CA16A2" w14:textId="77777777" w:rsidR="007A6A88" w:rsidRPr="00F079F2" w:rsidRDefault="007A6A88" w:rsidP="0026294A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67" w:type="dxa"/>
            <w:vMerge/>
          </w:tcPr>
          <w:p w14:paraId="6AD3127A" w14:textId="77777777" w:rsidR="007A6A88" w:rsidRPr="00F079F2" w:rsidRDefault="007A6A88" w:rsidP="0026294A">
            <w:pPr>
              <w:widowControl w:val="0"/>
              <w:autoSpaceDE w:val="0"/>
              <w:autoSpaceDN w:val="0"/>
              <w:adjustRightInd w:val="0"/>
              <w:rPr>
                <w:rFonts w:ascii="Georgia" w:eastAsia="Times New Roman" w:hAnsi="Georgia" w:cs="Georgia"/>
                <w:sz w:val="16"/>
              </w:rPr>
            </w:pPr>
          </w:p>
        </w:tc>
        <w:tc>
          <w:tcPr>
            <w:tcW w:w="6987" w:type="dxa"/>
            <w:gridSpan w:val="2"/>
          </w:tcPr>
          <w:p w14:paraId="3E78B30E" w14:textId="7CEE656F" w:rsidR="007A6A88" w:rsidRPr="0074674D" w:rsidRDefault="009F4060" w:rsidP="00CE7413">
            <w:pPr>
              <w:rPr>
                <w:b/>
                <w:bCs/>
              </w:rPr>
            </w:pPr>
            <w:r w:rsidRPr="0074674D">
              <w:t xml:space="preserve">August </w:t>
            </w:r>
            <w:r w:rsidR="00B51AEA" w:rsidRPr="0074674D">
              <w:t>2023-Present</w:t>
            </w:r>
          </w:p>
          <w:p w14:paraId="3779E6BF" w14:textId="4BF41022" w:rsidR="007A6A88" w:rsidRPr="00B51AEA" w:rsidRDefault="00B51AEA" w:rsidP="00246839">
            <w:pPr>
              <w:pStyle w:val="Heading3"/>
              <w:rPr>
                <w:color w:val="auto"/>
              </w:rPr>
            </w:pPr>
            <w:r w:rsidRPr="0074674D">
              <w:rPr>
                <w:b/>
                <w:bCs w:val="0"/>
              </w:rPr>
              <w:t>Computer Science and Math Tutor</w:t>
            </w:r>
            <w:r w:rsidR="007A6A88" w:rsidRPr="007343D1">
              <w:rPr>
                <w:color w:val="2481BA" w:themeColor="accent1"/>
              </w:rPr>
              <w:t xml:space="preserve"> </w:t>
            </w:r>
            <w:r w:rsidR="007A6A88" w:rsidRPr="00B51AEA">
              <w:rPr>
                <w:color w:val="auto"/>
              </w:rPr>
              <w:t xml:space="preserve">| </w:t>
            </w:r>
            <w:r w:rsidRPr="00B51AEA">
              <w:rPr>
                <w:color w:val="auto"/>
              </w:rPr>
              <w:t>Randolph College</w:t>
            </w:r>
            <w:r w:rsidR="007A6A88" w:rsidRPr="00B51AEA">
              <w:rPr>
                <w:color w:val="auto"/>
              </w:rPr>
              <w:t xml:space="preserve"> | </w:t>
            </w:r>
            <w:r w:rsidRPr="00B51AEA">
              <w:rPr>
                <w:color w:val="auto"/>
              </w:rPr>
              <w:t>Lynchburg, VA</w:t>
            </w:r>
          </w:p>
          <w:p w14:paraId="72A5795D" w14:textId="29D7EF4E" w:rsidR="007A6A88" w:rsidRDefault="00B51AEA" w:rsidP="007A6A88">
            <w:pPr>
              <w:pStyle w:val="SkillsBullets"/>
            </w:pPr>
            <w:r>
              <w:t xml:space="preserve">Provide additional instruction to students to improve understanding of complex </w:t>
            </w:r>
            <w:r w:rsidR="009F4060">
              <w:t>mathematical and coding concepts</w:t>
            </w:r>
            <w:r>
              <w:t>,</w:t>
            </w:r>
          </w:p>
          <w:p w14:paraId="515B6B07" w14:textId="61436124" w:rsidR="00B51AEA" w:rsidRPr="007A6A88" w:rsidRDefault="00B51AEA" w:rsidP="007A6A88">
            <w:pPr>
              <w:pStyle w:val="SkillsBullets"/>
            </w:pPr>
            <w:r>
              <w:t>Present information tailored to support individual student learning and meet academic goals</w:t>
            </w:r>
          </w:p>
          <w:p w14:paraId="512DD8D9" w14:textId="77777777" w:rsidR="007A6A88" w:rsidRPr="0035174C" w:rsidRDefault="007A6A88" w:rsidP="0026294A">
            <w:pPr>
              <w:rPr>
                <w:rFonts w:ascii="Gill Sans MT" w:hAnsi="Gill Sans MT"/>
                <w:sz w:val="2"/>
                <w:szCs w:val="2"/>
              </w:rPr>
            </w:pPr>
          </w:p>
          <w:p w14:paraId="66E4E49B" w14:textId="468065EA" w:rsidR="007A6A88" w:rsidRPr="0074674D" w:rsidRDefault="009F4060" w:rsidP="00B14057">
            <w:pPr>
              <w:pStyle w:val="Heading2"/>
              <w:rPr>
                <w:b w:val="0"/>
                <w:bCs w:val="0"/>
              </w:rPr>
            </w:pPr>
            <w:r w:rsidRPr="0074674D">
              <w:rPr>
                <w:b w:val="0"/>
                <w:bCs w:val="0"/>
              </w:rPr>
              <w:t>August 2023-Present</w:t>
            </w:r>
          </w:p>
          <w:p w14:paraId="7622FE19" w14:textId="3854D3A2" w:rsidR="007A6A88" w:rsidRPr="00D05881" w:rsidRDefault="0074674D" w:rsidP="00246839">
            <w:pPr>
              <w:pStyle w:val="Heading3"/>
            </w:pPr>
            <w:r w:rsidRPr="0074674D">
              <w:rPr>
                <w:b/>
                <w:bCs w:val="0"/>
              </w:rPr>
              <w:t>IT</w:t>
            </w:r>
            <w:r w:rsidR="009F4060" w:rsidRPr="0074674D">
              <w:rPr>
                <w:b/>
                <w:bCs w:val="0"/>
              </w:rPr>
              <w:t xml:space="preserve"> Help Desk Assistant</w:t>
            </w:r>
            <w:r w:rsidR="007A6A88" w:rsidRPr="00D05881">
              <w:t xml:space="preserve"> </w:t>
            </w:r>
            <w:r w:rsidR="007A6A88" w:rsidRPr="009F4060">
              <w:rPr>
                <w:color w:val="auto"/>
              </w:rPr>
              <w:t xml:space="preserve">| </w:t>
            </w:r>
            <w:r w:rsidR="009F4060" w:rsidRPr="009F4060">
              <w:rPr>
                <w:color w:val="auto"/>
              </w:rPr>
              <w:t>Randolph College</w:t>
            </w:r>
            <w:r w:rsidR="007A6A88" w:rsidRPr="009F4060">
              <w:rPr>
                <w:color w:val="auto"/>
              </w:rPr>
              <w:t xml:space="preserve"> | </w:t>
            </w:r>
            <w:r w:rsidR="009F4060" w:rsidRPr="009F4060">
              <w:rPr>
                <w:color w:val="auto"/>
              </w:rPr>
              <w:t>Lynchburg, VA</w:t>
            </w:r>
          </w:p>
          <w:p w14:paraId="5D7C7B23" w14:textId="4C82E45A" w:rsidR="009F4060" w:rsidRDefault="009F4060" w:rsidP="00246839">
            <w:pPr>
              <w:pStyle w:val="SkillsBullets"/>
            </w:pPr>
            <w:r>
              <w:t xml:space="preserve">Provide technical support for campus-wide </w:t>
            </w:r>
            <w:r w:rsidR="0074674D">
              <w:t xml:space="preserve">operating </w:t>
            </w:r>
            <w:r>
              <w:t>systems by identifying and resolving issues,</w:t>
            </w:r>
          </w:p>
          <w:p w14:paraId="2344F34C" w14:textId="75124A26" w:rsidR="00CE2140" w:rsidRDefault="009F4060" w:rsidP="003B1881">
            <w:pPr>
              <w:pStyle w:val="SkillsBullets"/>
            </w:pPr>
            <w:r>
              <w:t xml:space="preserve">Troubleshoot and maintain hardware and software inventory </w:t>
            </w:r>
          </w:p>
          <w:p w14:paraId="236039FA" w14:textId="5B9357FE" w:rsidR="0074674D" w:rsidRPr="0074674D" w:rsidRDefault="0074674D" w:rsidP="0074674D">
            <w:pPr>
              <w:pStyle w:val="Heading2"/>
              <w:rPr>
                <w:b w:val="0"/>
                <w:bCs w:val="0"/>
              </w:rPr>
            </w:pPr>
            <w:r w:rsidRPr="0074674D">
              <w:rPr>
                <w:b w:val="0"/>
                <w:bCs w:val="0"/>
              </w:rPr>
              <w:t>August 2024-Present</w:t>
            </w:r>
          </w:p>
          <w:p w14:paraId="3D9CE84A" w14:textId="4DAA32E9" w:rsidR="0074674D" w:rsidRDefault="00A77910" w:rsidP="0074674D">
            <w:pPr>
              <w:pStyle w:val="Heading3"/>
              <w:rPr>
                <w:color w:val="auto"/>
              </w:rPr>
            </w:pPr>
            <w:r>
              <w:rPr>
                <w:b/>
                <w:bCs w:val="0"/>
              </w:rPr>
              <w:t xml:space="preserve">Computer Science </w:t>
            </w:r>
            <w:r w:rsidR="0074674D" w:rsidRPr="0074674D">
              <w:rPr>
                <w:b/>
                <w:bCs w:val="0"/>
              </w:rPr>
              <w:t>Research Assistant</w:t>
            </w:r>
            <w:r w:rsidR="0074674D" w:rsidRPr="00D05881">
              <w:t xml:space="preserve"> </w:t>
            </w:r>
            <w:r w:rsidR="0074674D" w:rsidRPr="009F4060">
              <w:rPr>
                <w:color w:val="auto"/>
              </w:rPr>
              <w:t>| Randolph College | Lynchburg, VA</w:t>
            </w:r>
          </w:p>
          <w:p w14:paraId="4E0D1072" w14:textId="4F576224" w:rsidR="0074674D" w:rsidRDefault="0074674D" w:rsidP="0074674D">
            <w:pPr>
              <w:pStyle w:val="ListParagraph"/>
              <w:numPr>
                <w:ilvl w:val="0"/>
                <w:numId w:val="31"/>
              </w:numPr>
            </w:pPr>
            <w:r>
              <w:t xml:space="preserve">Develop and implement data visualization techniques </w:t>
            </w:r>
            <w:r w:rsidR="006460E1">
              <w:t>to build an</w:t>
            </w:r>
            <w:r w:rsidR="00A77910">
              <w:t xml:space="preserve"> interactive website</w:t>
            </w:r>
            <w:r w:rsidR="006460E1">
              <w:t xml:space="preserve"> to assist farmers and researchers</w:t>
            </w:r>
            <w:r w:rsidR="00A77910">
              <w:t>,</w:t>
            </w:r>
          </w:p>
          <w:p w14:paraId="68E593E2" w14:textId="46AC4F06" w:rsidR="00A77910" w:rsidRDefault="00A77910" w:rsidP="00A77910">
            <w:pPr>
              <w:pStyle w:val="ListParagraph"/>
              <w:numPr>
                <w:ilvl w:val="0"/>
                <w:numId w:val="31"/>
              </w:numPr>
            </w:pPr>
            <w:r>
              <w:t>Enhance data mining and analytics skills using USDA crop data and weather information,</w:t>
            </w:r>
          </w:p>
          <w:p w14:paraId="04C1F852" w14:textId="66664EE9" w:rsidR="00A77910" w:rsidRPr="0074674D" w:rsidRDefault="00A77910" w:rsidP="0074674D">
            <w:pPr>
              <w:pStyle w:val="ListParagraph"/>
              <w:numPr>
                <w:ilvl w:val="0"/>
                <w:numId w:val="31"/>
              </w:numPr>
            </w:pPr>
            <w:r>
              <w:t>Collaborate with team members for training and project updates</w:t>
            </w:r>
          </w:p>
          <w:p w14:paraId="296680B1" w14:textId="77777777" w:rsidR="00A77910" w:rsidRPr="0074674D" w:rsidRDefault="00A77910" w:rsidP="00A77910">
            <w:pPr>
              <w:pStyle w:val="Heading2"/>
              <w:rPr>
                <w:b w:val="0"/>
                <w:bCs w:val="0"/>
              </w:rPr>
            </w:pPr>
            <w:r w:rsidRPr="0074674D">
              <w:rPr>
                <w:b w:val="0"/>
                <w:bCs w:val="0"/>
              </w:rPr>
              <w:t>August 2024-Present</w:t>
            </w:r>
          </w:p>
          <w:p w14:paraId="5C63D606" w14:textId="215EA877" w:rsidR="00A77910" w:rsidRDefault="00A77910" w:rsidP="00A77910">
            <w:pPr>
              <w:pStyle w:val="Heading3"/>
              <w:rPr>
                <w:color w:val="auto"/>
              </w:rPr>
            </w:pPr>
            <w:r>
              <w:rPr>
                <w:b/>
                <w:bCs w:val="0"/>
              </w:rPr>
              <w:t xml:space="preserve">Engineering </w:t>
            </w:r>
            <w:r w:rsidRPr="0074674D">
              <w:rPr>
                <w:b/>
                <w:bCs w:val="0"/>
              </w:rPr>
              <w:t>Research Assistant</w:t>
            </w:r>
            <w:r w:rsidRPr="00D05881">
              <w:t xml:space="preserve"> </w:t>
            </w:r>
            <w:r w:rsidRPr="009F4060">
              <w:rPr>
                <w:color w:val="auto"/>
              </w:rPr>
              <w:t>| Randolph College | Lynchburg, VA</w:t>
            </w:r>
          </w:p>
          <w:p w14:paraId="48C2960C" w14:textId="77777777" w:rsidR="0074674D" w:rsidRDefault="00CE2140" w:rsidP="00A77910">
            <w:pPr>
              <w:pStyle w:val="ListParagraph"/>
              <w:numPr>
                <w:ilvl w:val="0"/>
                <w:numId w:val="31"/>
              </w:numPr>
            </w:pPr>
            <w:r>
              <w:t>Develop a voice-activated AI robot to enhance human-computer interaction using natural language processing (NLP) techniques,</w:t>
            </w:r>
          </w:p>
          <w:p w14:paraId="23EEAAC4" w14:textId="77777777" w:rsidR="00CE2140" w:rsidRDefault="00CE2140" w:rsidP="00A77910">
            <w:pPr>
              <w:pStyle w:val="ListParagraph"/>
              <w:numPr>
                <w:ilvl w:val="0"/>
                <w:numId w:val="31"/>
              </w:numPr>
            </w:pPr>
            <w:r>
              <w:t>Implement speech recognition algorithms to improve accuracy in real-time communication,</w:t>
            </w:r>
          </w:p>
          <w:p w14:paraId="7E72300C" w14:textId="77777777" w:rsidR="00CE2140" w:rsidRDefault="00CE2140" w:rsidP="00A77910">
            <w:pPr>
              <w:pStyle w:val="ListParagraph"/>
              <w:numPr>
                <w:ilvl w:val="0"/>
                <w:numId w:val="31"/>
              </w:numPr>
            </w:pPr>
            <w:r>
              <w:t>Assist in coding and integrating AI-driven responses, enabling the robot to understand and respond to complex voice commands,</w:t>
            </w:r>
          </w:p>
          <w:p w14:paraId="6B96C645" w14:textId="77777777" w:rsidR="00CE2140" w:rsidRDefault="00CE2140" w:rsidP="00CE2140">
            <w:pPr>
              <w:pStyle w:val="ListParagraph"/>
              <w:numPr>
                <w:ilvl w:val="0"/>
                <w:numId w:val="31"/>
              </w:numPr>
            </w:pPr>
            <w:r>
              <w:t>Collaborate on testing and optimizing the robot’s performance in various environments for smooth interaction</w:t>
            </w:r>
          </w:p>
          <w:p w14:paraId="69A5C65C" w14:textId="77777777" w:rsidR="00CE2140" w:rsidRDefault="00CE2140" w:rsidP="00CE2140"/>
          <w:tbl>
            <w:tblPr>
              <w:tblW w:w="4834" w:type="pct"/>
              <w:jc w:val="center"/>
              <w:tblLayout w:type="fixed"/>
              <w:tblCellMar>
                <w:left w:w="115" w:type="dxa"/>
                <w:right w:w="115" w:type="dxa"/>
              </w:tblCellMar>
              <w:tblLook w:val="0600" w:firstRow="0" w:lastRow="0" w:firstColumn="0" w:lastColumn="0" w:noHBand="1" w:noVBand="1"/>
            </w:tblPr>
            <w:tblGrid>
              <w:gridCol w:w="1492"/>
              <w:gridCol w:w="5041"/>
            </w:tblGrid>
            <w:tr w:rsidR="003B1881" w:rsidRPr="007A6A88" w14:paraId="73C83A28" w14:textId="77777777" w:rsidTr="00C24F4C">
              <w:trPr>
                <w:trHeight w:val="216"/>
                <w:jc w:val="center"/>
              </w:trPr>
              <w:tc>
                <w:tcPr>
                  <w:tcW w:w="1586" w:type="dxa"/>
                  <w:vMerge w:val="restart"/>
                </w:tcPr>
                <w:p w14:paraId="5A2BEAEC" w14:textId="77777777" w:rsidR="003B1881" w:rsidRDefault="003B1881" w:rsidP="003B1881">
                  <w:pPr>
                    <w:pStyle w:val="Heading1"/>
                  </w:pPr>
                  <w:r>
                    <w:t>Projects</w:t>
                  </w:r>
                </w:p>
              </w:tc>
              <w:tc>
                <w:tcPr>
                  <w:tcW w:w="5401" w:type="dxa"/>
                  <w:tcBorders>
                    <w:bottom w:val="single" w:sz="12" w:space="0" w:color="auto"/>
                  </w:tcBorders>
                </w:tcPr>
                <w:p w14:paraId="61E0451C" w14:textId="77777777" w:rsidR="003B1881" w:rsidRPr="007A6A88" w:rsidRDefault="003B1881" w:rsidP="003B1881">
                  <w:pPr>
                    <w:pStyle w:val="Heading1"/>
                    <w:rPr>
                      <w:sz w:val="14"/>
                      <w:szCs w:val="14"/>
                    </w:rPr>
                  </w:pPr>
                </w:p>
              </w:tc>
            </w:tr>
            <w:tr w:rsidR="003B1881" w:rsidRPr="007A6A88" w14:paraId="0031E369" w14:textId="77777777" w:rsidTr="00C24F4C">
              <w:trPr>
                <w:trHeight w:val="216"/>
                <w:jc w:val="center"/>
              </w:trPr>
              <w:tc>
                <w:tcPr>
                  <w:tcW w:w="1586" w:type="dxa"/>
                  <w:vMerge/>
                </w:tcPr>
                <w:p w14:paraId="636BFB74" w14:textId="77777777" w:rsidR="003B1881" w:rsidRDefault="003B1881" w:rsidP="003B1881">
                  <w:pPr>
                    <w:pStyle w:val="Heading1"/>
                  </w:pPr>
                </w:p>
              </w:tc>
              <w:tc>
                <w:tcPr>
                  <w:tcW w:w="5401" w:type="dxa"/>
                  <w:tcBorders>
                    <w:top w:val="single" w:sz="12" w:space="0" w:color="auto"/>
                  </w:tcBorders>
                </w:tcPr>
                <w:p w14:paraId="409A72C6" w14:textId="77777777" w:rsidR="003B1881" w:rsidRPr="007A6A88" w:rsidRDefault="003B1881" w:rsidP="003B1881">
                  <w:pPr>
                    <w:pStyle w:val="Heading1"/>
                    <w:rPr>
                      <w:sz w:val="14"/>
                      <w:szCs w:val="14"/>
                      <w:lang w:val="en-AU" w:eastAsia="en-AU"/>
                    </w:rPr>
                  </w:pPr>
                </w:p>
              </w:tc>
            </w:tr>
          </w:tbl>
          <w:p w14:paraId="7C8B1820" w14:textId="03680A0B" w:rsidR="00CE2140" w:rsidRDefault="003B1881" w:rsidP="00CE2140">
            <w:pPr>
              <w:rPr>
                <w:b/>
                <w:bCs/>
              </w:rPr>
            </w:pPr>
            <w:r>
              <w:rPr>
                <w:b/>
                <w:bCs/>
              </w:rPr>
              <w:t>Matrix Operations Library</w:t>
            </w:r>
          </w:p>
          <w:p w14:paraId="12B0BC67" w14:textId="6791F858" w:rsidR="003B1881" w:rsidRDefault="003B1881" w:rsidP="003B1881">
            <w:pPr>
              <w:pStyle w:val="ListParagraph"/>
              <w:numPr>
                <w:ilvl w:val="0"/>
                <w:numId w:val="32"/>
              </w:numPr>
            </w:pPr>
            <w:r>
              <w:t>Create a Python library for efficient matrix operations utilizing linear algebra concepts to support various mathematical and engineering applications</w:t>
            </w:r>
          </w:p>
          <w:p w14:paraId="744AF313" w14:textId="1324917B" w:rsidR="003B1881" w:rsidRDefault="003B1881" w:rsidP="003B1881">
            <w:pPr>
              <w:rPr>
                <w:b/>
                <w:bCs/>
              </w:rPr>
            </w:pPr>
            <w:r>
              <w:rPr>
                <w:b/>
                <w:bCs/>
              </w:rPr>
              <w:t>Personalized Study Plan Generator</w:t>
            </w:r>
          </w:p>
          <w:p w14:paraId="4D5BC519" w14:textId="59142B35" w:rsidR="003B1881" w:rsidRPr="003B1881" w:rsidRDefault="003B1881" w:rsidP="003B1881">
            <w:pPr>
              <w:pStyle w:val="ListParagraph"/>
              <w:numPr>
                <w:ilvl w:val="0"/>
                <w:numId w:val="32"/>
              </w:numPr>
              <w:rPr>
                <w:b/>
                <w:bCs/>
              </w:rPr>
            </w:pPr>
            <w:r>
              <w:t>Develop an app that creates customized study plans based on students’ learning styles and performance,</w:t>
            </w:r>
          </w:p>
          <w:p w14:paraId="6D6587EC" w14:textId="7A705EBC" w:rsidR="00CE7413" w:rsidRPr="00CE7413" w:rsidRDefault="003B1881" w:rsidP="00CE7413">
            <w:pPr>
              <w:pStyle w:val="ListParagraph"/>
              <w:numPr>
                <w:ilvl w:val="0"/>
                <w:numId w:val="32"/>
              </w:numPr>
              <w:rPr>
                <w:b/>
                <w:bCs/>
              </w:rPr>
            </w:pPr>
            <w:r>
              <w:t>Use algorithms for personalized recommendations and AI for optimizing learning paths</w:t>
            </w:r>
          </w:p>
          <w:p w14:paraId="6C936D4A" w14:textId="7858DC32" w:rsidR="00CE7413" w:rsidRDefault="00CE7413" w:rsidP="00CE7413">
            <w:pPr>
              <w:rPr>
                <w:b/>
                <w:bCs/>
              </w:rPr>
            </w:pPr>
            <w:r>
              <w:rPr>
                <w:b/>
                <w:bCs/>
              </w:rPr>
              <w:t>Voice Aid AI-Powered Speech Recognition for Assistive Technology</w:t>
            </w:r>
          </w:p>
          <w:p w14:paraId="4A5808BA" w14:textId="58CFFE04" w:rsidR="00CE7413" w:rsidRPr="00CE7413" w:rsidRDefault="00CE7413" w:rsidP="00CE7413">
            <w:pPr>
              <w:pStyle w:val="ListParagraph"/>
              <w:numPr>
                <w:ilvl w:val="0"/>
                <w:numId w:val="33"/>
              </w:numPr>
              <w:rPr>
                <w:b/>
                <w:bCs/>
              </w:rPr>
            </w:pPr>
            <w:r w:rsidRPr="00CE7413">
              <w:t>B</w:t>
            </w:r>
            <w:r>
              <w:t>uild an AI-driven speech recognition platform designed to assist individuals with speech impairments or physical disabilities in communicating effectively</w:t>
            </w:r>
          </w:p>
        </w:tc>
      </w:tr>
    </w:tbl>
    <w:p w14:paraId="5D052994" w14:textId="1B2831BD" w:rsidR="00CE7413" w:rsidRPr="00CE7413" w:rsidRDefault="00CE7413" w:rsidP="00CE7413">
      <w:pPr>
        <w:tabs>
          <w:tab w:val="left" w:pos="1999"/>
        </w:tabs>
        <w:rPr>
          <w:rFonts w:ascii="Gill Sans MT" w:hAnsi="Gill Sans MT"/>
          <w:sz w:val="2"/>
          <w:szCs w:val="2"/>
        </w:rPr>
      </w:pPr>
    </w:p>
    <w:sectPr w:rsidR="00CE7413" w:rsidRPr="00CE7413" w:rsidSect="00E01675">
      <w:pgSz w:w="12240" w:h="15840" w:code="1"/>
      <w:pgMar w:top="180" w:right="720" w:bottom="360" w:left="720" w:header="288" w:footer="14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F31C49" w14:textId="77777777" w:rsidR="00CC57B4" w:rsidRDefault="00CC57B4" w:rsidP="0085363C">
      <w:r>
        <w:separator/>
      </w:r>
    </w:p>
  </w:endnote>
  <w:endnote w:type="continuationSeparator" w:id="0">
    <w:p w14:paraId="0E837CE8" w14:textId="77777777" w:rsidR="00CC57B4" w:rsidRDefault="00CC57B4" w:rsidP="0085363C">
      <w:r>
        <w:continuationSeparator/>
      </w:r>
    </w:p>
  </w:endnote>
  <w:endnote w:type="continuationNotice" w:id="1">
    <w:p w14:paraId="037E53C8" w14:textId="77777777" w:rsidR="00CC57B4" w:rsidRDefault="00CC57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59474FB-2649-4410-825F-FBBC7415C3BD}"/>
    <w:embedBold r:id="rId2" w:fontKey="{B771BD3C-392B-4FC8-A6DD-42853EF8F5E2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B6EC0AE-4ADD-450B-B06A-17BBEB5299BD}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4" w:fontKey="{1260336F-E7FB-4F67-A543-A2493D7D731F}"/>
    <w:embedBold r:id="rId5" w:fontKey="{1CB737AF-6748-481C-9FE6-C531E81E3D22}"/>
    <w:embedItalic r:id="rId6" w:fontKey="{F9C2B315-71F8-493C-A883-2248F04EF1A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893793A4-4401-43BC-AF9C-F98F16AD8558}"/>
    <w:embedBold r:id="rId8" w:fontKey="{211A599C-641B-4A8D-8C8A-5E7C6F9C6450}"/>
    <w:embedItalic r:id="rId9" w:fontKey="{FDF027F2-09B9-4C45-84F7-413FD9E607E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804680C8-045C-424B-BEA0-73C4B5E7BFFD}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1" w:fontKey="{7C165CA8-9FBD-48FF-AB51-477CC0EC69F6}"/>
    <w:embedBold r:id="rId12" w:fontKey="{60C810D1-FFEB-43FC-ACF6-707E05DDA22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4D20F2" w14:textId="77777777" w:rsidR="00CC57B4" w:rsidRDefault="00CC57B4" w:rsidP="0085363C">
      <w:r>
        <w:separator/>
      </w:r>
    </w:p>
  </w:footnote>
  <w:footnote w:type="continuationSeparator" w:id="0">
    <w:p w14:paraId="7E99F9FA" w14:textId="77777777" w:rsidR="00CC57B4" w:rsidRDefault="00CC57B4" w:rsidP="0085363C">
      <w:r>
        <w:continuationSeparator/>
      </w:r>
    </w:p>
  </w:footnote>
  <w:footnote w:type="continuationNotice" w:id="1">
    <w:p w14:paraId="56CEBC71" w14:textId="77777777" w:rsidR="00CC57B4" w:rsidRDefault="00CC57B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FB0155B"/>
    <w:multiLevelType w:val="hybridMultilevel"/>
    <w:tmpl w:val="05BA0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51C73"/>
    <w:multiLevelType w:val="hybridMultilevel"/>
    <w:tmpl w:val="64547DA4"/>
    <w:lvl w:ilvl="0" w:tplc="939434E0">
      <w:start w:val="1"/>
      <w:numFmt w:val="bullet"/>
      <w:pStyle w:val="Skills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47C4F7B"/>
    <w:multiLevelType w:val="hybridMultilevel"/>
    <w:tmpl w:val="E62E1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1C9257B"/>
    <w:multiLevelType w:val="hybridMultilevel"/>
    <w:tmpl w:val="14126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33D22"/>
    <w:multiLevelType w:val="hybridMultilevel"/>
    <w:tmpl w:val="E7B6D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460E8D"/>
    <w:multiLevelType w:val="hybridMultilevel"/>
    <w:tmpl w:val="C4466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3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6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7" w15:restartNumberingAfterBreak="0">
    <w:nsid w:val="458D6432"/>
    <w:multiLevelType w:val="hybridMultilevel"/>
    <w:tmpl w:val="3942F2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AD38AE"/>
    <w:multiLevelType w:val="hybridMultilevel"/>
    <w:tmpl w:val="42226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B070EF"/>
    <w:multiLevelType w:val="hybridMultilevel"/>
    <w:tmpl w:val="C57A5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85219015">
    <w:abstractNumId w:val="18"/>
  </w:num>
  <w:num w:numId="2" w16cid:durableId="342098523">
    <w:abstractNumId w:val="13"/>
  </w:num>
  <w:num w:numId="3" w16cid:durableId="1223178606">
    <w:abstractNumId w:val="23"/>
  </w:num>
  <w:num w:numId="4" w16cid:durableId="2027095956">
    <w:abstractNumId w:val="19"/>
  </w:num>
  <w:num w:numId="5" w16cid:durableId="957954748">
    <w:abstractNumId w:val="20"/>
  </w:num>
  <w:num w:numId="6" w16cid:durableId="1978411612">
    <w:abstractNumId w:val="29"/>
  </w:num>
  <w:num w:numId="7" w16cid:durableId="1223246737">
    <w:abstractNumId w:val="12"/>
  </w:num>
  <w:num w:numId="8" w16cid:durableId="2038895701">
    <w:abstractNumId w:val="16"/>
  </w:num>
  <w:num w:numId="9" w16cid:durableId="1191725747">
    <w:abstractNumId w:val="27"/>
  </w:num>
  <w:num w:numId="10" w16cid:durableId="1301957188">
    <w:abstractNumId w:val="3"/>
  </w:num>
  <w:num w:numId="11" w16cid:durableId="103230216">
    <w:abstractNumId w:val="8"/>
  </w:num>
  <w:num w:numId="12" w16cid:durableId="1891575008">
    <w:abstractNumId w:val="0"/>
  </w:num>
  <w:num w:numId="13" w16cid:durableId="2136672494">
    <w:abstractNumId w:val="4"/>
  </w:num>
  <w:num w:numId="14" w16cid:durableId="1746225499">
    <w:abstractNumId w:val="15"/>
  </w:num>
  <w:num w:numId="15" w16cid:durableId="430468807">
    <w:abstractNumId w:val="14"/>
  </w:num>
  <w:num w:numId="16" w16cid:durableId="630283219">
    <w:abstractNumId w:val="24"/>
  </w:num>
  <w:num w:numId="17" w16cid:durableId="1255170747">
    <w:abstractNumId w:val="5"/>
  </w:num>
  <w:num w:numId="18" w16cid:durableId="1289164881">
    <w:abstractNumId w:val="32"/>
  </w:num>
  <w:num w:numId="19" w16cid:durableId="424503185">
    <w:abstractNumId w:val="28"/>
  </w:num>
  <w:num w:numId="20" w16cid:durableId="2017222962">
    <w:abstractNumId w:val="21"/>
  </w:num>
  <w:num w:numId="21" w16cid:durableId="166791457">
    <w:abstractNumId w:val="30"/>
  </w:num>
  <w:num w:numId="22" w16cid:durableId="1205944313">
    <w:abstractNumId w:val="7"/>
  </w:num>
  <w:num w:numId="23" w16cid:durableId="732125029">
    <w:abstractNumId w:val="25"/>
  </w:num>
  <w:num w:numId="24" w16cid:durableId="501966025">
    <w:abstractNumId w:val="31"/>
  </w:num>
  <w:num w:numId="25" w16cid:durableId="954755777">
    <w:abstractNumId w:val="10"/>
  </w:num>
  <w:num w:numId="26" w16cid:durableId="326444761">
    <w:abstractNumId w:val="26"/>
  </w:num>
  <w:num w:numId="27" w16cid:durableId="332881713">
    <w:abstractNumId w:val="1"/>
  </w:num>
  <w:num w:numId="28" w16cid:durableId="1347903752">
    <w:abstractNumId w:val="9"/>
  </w:num>
  <w:num w:numId="29" w16cid:durableId="566115611">
    <w:abstractNumId w:val="17"/>
  </w:num>
  <w:num w:numId="30" w16cid:durableId="195898866">
    <w:abstractNumId w:val="2"/>
  </w:num>
  <w:num w:numId="31" w16cid:durableId="1253860227">
    <w:abstractNumId w:val="22"/>
  </w:num>
  <w:num w:numId="32" w16cid:durableId="41441840">
    <w:abstractNumId w:val="6"/>
  </w:num>
  <w:num w:numId="33" w16cid:durableId="2019501883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20C"/>
    <w:rsid w:val="000003AD"/>
    <w:rsid w:val="00005006"/>
    <w:rsid w:val="00040383"/>
    <w:rsid w:val="00040AC6"/>
    <w:rsid w:val="000473E0"/>
    <w:rsid w:val="00052382"/>
    <w:rsid w:val="000527CC"/>
    <w:rsid w:val="00062B92"/>
    <w:rsid w:val="0006568A"/>
    <w:rsid w:val="00076F0F"/>
    <w:rsid w:val="00084253"/>
    <w:rsid w:val="000946A4"/>
    <w:rsid w:val="000B53DE"/>
    <w:rsid w:val="000C1B95"/>
    <w:rsid w:val="000D1F49"/>
    <w:rsid w:val="00114F7F"/>
    <w:rsid w:val="0011628D"/>
    <w:rsid w:val="00134884"/>
    <w:rsid w:val="0016401A"/>
    <w:rsid w:val="001727CA"/>
    <w:rsid w:val="00185A73"/>
    <w:rsid w:val="00187D40"/>
    <w:rsid w:val="0019660E"/>
    <w:rsid w:val="001B04C7"/>
    <w:rsid w:val="001B15B2"/>
    <w:rsid w:val="001C169F"/>
    <w:rsid w:val="001D6D0A"/>
    <w:rsid w:val="001E33D4"/>
    <w:rsid w:val="001F75D2"/>
    <w:rsid w:val="00202962"/>
    <w:rsid w:val="00202FEB"/>
    <w:rsid w:val="0020364D"/>
    <w:rsid w:val="002139DC"/>
    <w:rsid w:val="00216009"/>
    <w:rsid w:val="00216E4D"/>
    <w:rsid w:val="00223F6C"/>
    <w:rsid w:val="002262C9"/>
    <w:rsid w:val="002336C5"/>
    <w:rsid w:val="00235E00"/>
    <w:rsid w:val="002457A3"/>
    <w:rsid w:val="00246839"/>
    <w:rsid w:val="00250099"/>
    <w:rsid w:val="00261E32"/>
    <w:rsid w:val="002666D0"/>
    <w:rsid w:val="00273754"/>
    <w:rsid w:val="002928FB"/>
    <w:rsid w:val="002A62EC"/>
    <w:rsid w:val="002C1B12"/>
    <w:rsid w:val="002C56E6"/>
    <w:rsid w:val="002D39A5"/>
    <w:rsid w:val="002E4E62"/>
    <w:rsid w:val="002E63E8"/>
    <w:rsid w:val="002F5308"/>
    <w:rsid w:val="0032555D"/>
    <w:rsid w:val="00337774"/>
    <w:rsid w:val="00341570"/>
    <w:rsid w:val="0035127D"/>
    <w:rsid w:val="0035174C"/>
    <w:rsid w:val="0035220C"/>
    <w:rsid w:val="003552CB"/>
    <w:rsid w:val="00357BF9"/>
    <w:rsid w:val="00361691"/>
    <w:rsid w:val="00361E11"/>
    <w:rsid w:val="00376B65"/>
    <w:rsid w:val="00381581"/>
    <w:rsid w:val="0039390A"/>
    <w:rsid w:val="003B1881"/>
    <w:rsid w:val="003C7741"/>
    <w:rsid w:val="003E0132"/>
    <w:rsid w:val="003E255B"/>
    <w:rsid w:val="003E6A45"/>
    <w:rsid w:val="003F0847"/>
    <w:rsid w:val="0040090B"/>
    <w:rsid w:val="00400C92"/>
    <w:rsid w:val="00433F80"/>
    <w:rsid w:val="00452971"/>
    <w:rsid w:val="00453566"/>
    <w:rsid w:val="00462A6F"/>
    <w:rsid w:val="0046302A"/>
    <w:rsid w:val="00480010"/>
    <w:rsid w:val="00487D2D"/>
    <w:rsid w:val="004A3E0B"/>
    <w:rsid w:val="004B1A24"/>
    <w:rsid w:val="004D5D62"/>
    <w:rsid w:val="00505395"/>
    <w:rsid w:val="005112D0"/>
    <w:rsid w:val="005117FD"/>
    <w:rsid w:val="00530CF9"/>
    <w:rsid w:val="00531C1F"/>
    <w:rsid w:val="005338EF"/>
    <w:rsid w:val="00547F68"/>
    <w:rsid w:val="005513D9"/>
    <w:rsid w:val="00552700"/>
    <w:rsid w:val="00553514"/>
    <w:rsid w:val="00577489"/>
    <w:rsid w:val="00577E06"/>
    <w:rsid w:val="005833C3"/>
    <w:rsid w:val="005964DB"/>
    <w:rsid w:val="005A3BF7"/>
    <w:rsid w:val="005A73C1"/>
    <w:rsid w:val="005D349D"/>
    <w:rsid w:val="005F0033"/>
    <w:rsid w:val="005F2035"/>
    <w:rsid w:val="005F7990"/>
    <w:rsid w:val="00611618"/>
    <w:rsid w:val="0062173F"/>
    <w:rsid w:val="00632608"/>
    <w:rsid w:val="0063739C"/>
    <w:rsid w:val="00637552"/>
    <w:rsid w:val="0064068F"/>
    <w:rsid w:val="006460E1"/>
    <w:rsid w:val="00674B2B"/>
    <w:rsid w:val="00681E97"/>
    <w:rsid w:val="006A49DC"/>
    <w:rsid w:val="006D0C0A"/>
    <w:rsid w:val="006F7713"/>
    <w:rsid w:val="00712330"/>
    <w:rsid w:val="00716A96"/>
    <w:rsid w:val="007319F7"/>
    <w:rsid w:val="007343D1"/>
    <w:rsid w:val="0074674D"/>
    <w:rsid w:val="007520D7"/>
    <w:rsid w:val="00762260"/>
    <w:rsid w:val="00763C21"/>
    <w:rsid w:val="00765AB9"/>
    <w:rsid w:val="00766351"/>
    <w:rsid w:val="0077033A"/>
    <w:rsid w:val="007708F0"/>
    <w:rsid w:val="00770F25"/>
    <w:rsid w:val="00772EE3"/>
    <w:rsid w:val="007918FE"/>
    <w:rsid w:val="007A35A8"/>
    <w:rsid w:val="007A54A6"/>
    <w:rsid w:val="007A6A88"/>
    <w:rsid w:val="007B0A85"/>
    <w:rsid w:val="007B6FDD"/>
    <w:rsid w:val="007C5ECB"/>
    <w:rsid w:val="007C6A52"/>
    <w:rsid w:val="007F4F17"/>
    <w:rsid w:val="0080602E"/>
    <w:rsid w:val="00806A2C"/>
    <w:rsid w:val="00813469"/>
    <w:rsid w:val="0082043E"/>
    <w:rsid w:val="00834153"/>
    <w:rsid w:val="00834772"/>
    <w:rsid w:val="0085363C"/>
    <w:rsid w:val="008954EF"/>
    <w:rsid w:val="008C0195"/>
    <w:rsid w:val="008D5B16"/>
    <w:rsid w:val="008E203A"/>
    <w:rsid w:val="008F5EC8"/>
    <w:rsid w:val="00912231"/>
    <w:rsid w:val="0091229C"/>
    <w:rsid w:val="0091349D"/>
    <w:rsid w:val="0091410E"/>
    <w:rsid w:val="00940E73"/>
    <w:rsid w:val="00953E51"/>
    <w:rsid w:val="009749E4"/>
    <w:rsid w:val="0098597D"/>
    <w:rsid w:val="00987A55"/>
    <w:rsid w:val="00991F4B"/>
    <w:rsid w:val="00993F60"/>
    <w:rsid w:val="009A1583"/>
    <w:rsid w:val="009C38A3"/>
    <w:rsid w:val="009C5621"/>
    <w:rsid w:val="009D3230"/>
    <w:rsid w:val="009E1C90"/>
    <w:rsid w:val="009E3F07"/>
    <w:rsid w:val="009F2248"/>
    <w:rsid w:val="009F4060"/>
    <w:rsid w:val="009F619A"/>
    <w:rsid w:val="009F6DDE"/>
    <w:rsid w:val="009F7C20"/>
    <w:rsid w:val="00A13462"/>
    <w:rsid w:val="00A2266E"/>
    <w:rsid w:val="00A370A8"/>
    <w:rsid w:val="00A632B2"/>
    <w:rsid w:val="00A65B3F"/>
    <w:rsid w:val="00A77910"/>
    <w:rsid w:val="00A77ABB"/>
    <w:rsid w:val="00A93559"/>
    <w:rsid w:val="00AD522B"/>
    <w:rsid w:val="00AD5725"/>
    <w:rsid w:val="00AE106F"/>
    <w:rsid w:val="00AF056A"/>
    <w:rsid w:val="00B04190"/>
    <w:rsid w:val="00B14057"/>
    <w:rsid w:val="00B34D8F"/>
    <w:rsid w:val="00B51AEA"/>
    <w:rsid w:val="00B52F75"/>
    <w:rsid w:val="00B62AB7"/>
    <w:rsid w:val="00B65D7E"/>
    <w:rsid w:val="00B76A66"/>
    <w:rsid w:val="00BB1AC0"/>
    <w:rsid w:val="00BB5950"/>
    <w:rsid w:val="00BC4171"/>
    <w:rsid w:val="00BD2739"/>
    <w:rsid w:val="00BD4753"/>
    <w:rsid w:val="00BD5CB1"/>
    <w:rsid w:val="00BE04C2"/>
    <w:rsid w:val="00BE62EE"/>
    <w:rsid w:val="00C003BA"/>
    <w:rsid w:val="00C278FE"/>
    <w:rsid w:val="00C43D41"/>
    <w:rsid w:val="00C4481A"/>
    <w:rsid w:val="00C46878"/>
    <w:rsid w:val="00C75B47"/>
    <w:rsid w:val="00C83343"/>
    <w:rsid w:val="00C94B21"/>
    <w:rsid w:val="00CA2BF4"/>
    <w:rsid w:val="00CB4A51"/>
    <w:rsid w:val="00CC57B4"/>
    <w:rsid w:val="00CD4532"/>
    <w:rsid w:val="00CD47B0"/>
    <w:rsid w:val="00CE2140"/>
    <w:rsid w:val="00CE2C1C"/>
    <w:rsid w:val="00CE5D60"/>
    <w:rsid w:val="00CE6104"/>
    <w:rsid w:val="00CE7413"/>
    <w:rsid w:val="00CE7918"/>
    <w:rsid w:val="00CF6676"/>
    <w:rsid w:val="00D05881"/>
    <w:rsid w:val="00D16163"/>
    <w:rsid w:val="00D62C7C"/>
    <w:rsid w:val="00D73605"/>
    <w:rsid w:val="00DB3FAD"/>
    <w:rsid w:val="00DD1D6F"/>
    <w:rsid w:val="00DF100B"/>
    <w:rsid w:val="00E01675"/>
    <w:rsid w:val="00E112B8"/>
    <w:rsid w:val="00E136ED"/>
    <w:rsid w:val="00E15F85"/>
    <w:rsid w:val="00E25E2B"/>
    <w:rsid w:val="00E25F83"/>
    <w:rsid w:val="00E55A25"/>
    <w:rsid w:val="00E57909"/>
    <w:rsid w:val="00E61C09"/>
    <w:rsid w:val="00E70BE7"/>
    <w:rsid w:val="00E77644"/>
    <w:rsid w:val="00E84BB7"/>
    <w:rsid w:val="00EB3B58"/>
    <w:rsid w:val="00EB66B1"/>
    <w:rsid w:val="00EC0F76"/>
    <w:rsid w:val="00EC19CF"/>
    <w:rsid w:val="00EC7359"/>
    <w:rsid w:val="00EE3054"/>
    <w:rsid w:val="00EE3EC6"/>
    <w:rsid w:val="00EE6C6F"/>
    <w:rsid w:val="00EF7D1A"/>
    <w:rsid w:val="00F00606"/>
    <w:rsid w:val="00F01256"/>
    <w:rsid w:val="00F05525"/>
    <w:rsid w:val="00F079F2"/>
    <w:rsid w:val="00F206FB"/>
    <w:rsid w:val="00F478C7"/>
    <w:rsid w:val="00F55F65"/>
    <w:rsid w:val="00F665A0"/>
    <w:rsid w:val="00F97EBC"/>
    <w:rsid w:val="00FC2972"/>
    <w:rsid w:val="00FC7475"/>
    <w:rsid w:val="00FD0662"/>
    <w:rsid w:val="00FE145A"/>
    <w:rsid w:val="00FE78A0"/>
    <w:rsid w:val="5ADB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A9E154"/>
  <w15:chartTrackingRefBased/>
  <w15:docId w15:val="{D8250341-5845-45A8-B769-15E1949B0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A88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E25F83"/>
    <w:pPr>
      <w:widowControl w:val="0"/>
      <w:autoSpaceDE w:val="0"/>
      <w:autoSpaceDN w:val="0"/>
      <w:adjustRightInd w:val="0"/>
      <w:spacing w:before="60"/>
      <w:outlineLvl w:val="0"/>
    </w:pPr>
    <w:rPr>
      <w:rFonts w:asciiTheme="majorHAnsi" w:hAnsiTheme="majorHAnsi"/>
      <w:b/>
      <w:bCs/>
      <w:noProof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7A6A88"/>
    <w:pPr>
      <w:keepNext/>
      <w:spacing w:before="240"/>
      <w:outlineLvl w:val="1"/>
    </w:pPr>
    <w:rPr>
      <w:b/>
      <w:bCs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246839"/>
    <w:pPr>
      <w:keepNext/>
      <w:spacing w:after="120"/>
      <w:outlineLvl w:val="2"/>
    </w:pPr>
    <w:rPr>
      <w:bCs/>
      <w:color w:val="000000" w:themeColor="text1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240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240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E25F83"/>
    <w:rPr>
      <w:rFonts w:asciiTheme="majorHAnsi" w:hAnsiTheme="majorHAnsi"/>
      <w:b/>
      <w:bCs/>
      <w:noProof/>
      <w:sz w:val="20"/>
      <w:szCs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7A6A88"/>
    <w:rPr>
      <w:b/>
      <w:bCs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246839"/>
    <w:rPr>
      <w:bCs/>
      <w:color w:val="000000" w:themeColor="text1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1B04C7"/>
    <w:pPr>
      <w:widowControl w:val="0"/>
      <w:kinsoku w:val="0"/>
      <w:overflowPunct w:val="0"/>
      <w:autoSpaceDE w:val="0"/>
      <w:autoSpaceDN w:val="0"/>
      <w:adjustRightInd w:val="0"/>
      <w:spacing w:before="120" w:after="120"/>
      <w:ind w:left="288"/>
    </w:pPr>
    <w:rPr>
      <w:rFonts w:asciiTheme="majorHAnsi" w:eastAsia="Times New Roman" w:hAnsiTheme="majorHAnsi" w:cs="Georgia"/>
      <w:b/>
      <w:bCs/>
      <w:color w:val="2481BA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B04C7"/>
    <w:rPr>
      <w:rFonts w:asciiTheme="majorHAnsi" w:eastAsia="Times New Roman" w:hAnsiTheme="majorHAnsi" w:cs="Georgia"/>
      <w:b/>
      <w:bCs/>
      <w:color w:val="2481BA" w:themeColor="accent1"/>
      <w:sz w:val="48"/>
      <w:szCs w:val="48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240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240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next w:val="Normal"/>
    <w:uiPriority w:val="1"/>
    <w:qFormat/>
    <w:rsid w:val="00E25F83"/>
    <w:pPr>
      <w:spacing w:before="60" w:after="120"/>
    </w:pPr>
    <w:rPr>
      <w:rFonts w:asciiTheme="majorHAnsi" w:hAnsiTheme="majorHAnsi"/>
      <w:b/>
      <w:color w:val="FFFFFF" w:themeColor="background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F83"/>
    <w:pPr>
      <w:numPr>
        <w:ilvl w:val="1"/>
      </w:numPr>
      <w:spacing w:before="120"/>
    </w:pPr>
    <w:rPr>
      <w:rFonts w:asciiTheme="majorHAnsi" w:eastAsiaTheme="minorEastAsia" w:hAnsiTheme="majorHAnsi"/>
      <w:b/>
      <w:color w:val="000000" w:themeColor="text1"/>
      <w:sz w:val="48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SubtitleChar">
    <w:name w:val="Subtitle Char"/>
    <w:basedOn w:val="DefaultParagraphFont"/>
    <w:link w:val="Subtitle"/>
    <w:uiPriority w:val="11"/>
    <w:rsid w:val="00E25F83"/>
    <w:rPr>
      <w:rFonts w:asciiTheme="majorHAnsi" w:eastAsiaTheme="minorEastAsia" w:hAnsiTheme="majorHAnsi"/>
      <w:b/>
      <w:color w:val="000000" w:themeColor="text1"/>
      <w:sz w:val="48"/>
    </w:rPr>
  </w:style>
  <w:style w:type="paragraph" w:customStyle="1" w:styleId="Whitetext">
    <w:name w:val="White text"/>
    <w:basedOn w:val="Normal"/>
    <w:next w:val="Normal"/>
    <w:uiPriority w:val="1"/>
    <w:qFormat/>
    <w:rsid w:val="00246839"/>
    <w:pPr>
      <w:widowControl w:val="0"/>
      <w:autoSpaceDE w:val="0"/>
      <w:autoSpaceDN w:val="0"/>
      <w:adjustRightInd w:val="0"/>
    </w:pPr>
    <w:rPr>
      <w:rFonts w:eastAsia="Times New Roman" w:cs="Times"/>
      <w:color w:val="FFFFFF" w:themeColor="background1"/>
    </w:rPr>
  </w:style>
  <w:style w:type="character" w:customStyle="1" w:styleId="UnresolvedMention1">
    <w:name w:val="Unresolved Mention1"/>
    <w:basedOn w:val="DefaultParagraphFont"/>
    <w:uiPriority w:val="99"/>
    <w:semiHidden/>
    <w:rsid w:val="00433F80"/>
    <w:rPr>
      <w:color w:val="605E5C"/>
      <w:shd w:val="clear" w:color="auto" w:fill="E1DFDD"/>
    </w:rPr>
  </w:style>
  <w:style w:type="paragraph" w:customStyle="1" w:styleId="SkillsBullets">
    <w:name w:val="Skills Bullets"/>
    <w:basedOn w:val="Normal"/>
    <w:qFormat/>
    <w:rsid w:val="007A6A88"/>
    <w:pPr>
      <w:numPr>
        <w:numId w:val="30"/>
      </w:numPr>
      <w:contextualSpacing/>
    </w:pPr>
    <w:rPr>
      <w:szCs w:val="20"/>
    </w:rPr>
  </w:style>
  <w:style w:type="paragraph" w:styleId="ListParagraph">
    <w:name w:val="List Paragraph"/>
    <w:basedOn w:val="Normal"/>
    <w:uiPriority w:val="34"/>
    <w:semiHidden/>
    <w:qFormat/>
    <w:rsid w:val="00746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james\AppData\Roaming\Microsoft\Templates\Woodwork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98FC9695ACF434EAFD3F4888E51E7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4CE587-BC25-4BB8-A3A3-744BBD5C86B2}"/>
      </w:docPartPr>
      <w:docPartBody>
        <w:p w:rsidR="006E3BE2" w:rsidRDefault="00000000">
          <w:pPr>
            <w:pStyle w:val="998FC9695ACF434EAFD3F4888E51E7FA"/>
          </w:pPr>
          <w:r w:rsidRPr="001B04C7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EFE"/>
    <w:rsid w:val="003F1EFE"/>
    <w:rsid w:val="006E3BE2"/>
    <w:rsid w:val="00C93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qFormat/>
    <w:pPr>
      <w:keepNext/>
      <w:spacing w:before="240" w:after="0" w:line="240" w:lineRule="auto"/>
      <w:outlineLvl w:val="1"/>
    </w:pPr>
    <w:rPr>
      <w:rFonts w:eastAsiaTheme="minorHAnsi"/>
      <w:b/>
      <w:bCs/>
      <w:kern w:val="0"/>
      <w:sz w:val="20"/>
      <w:szCs w:val="32"/>
      <w:lang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9385CB574F4D9FA4AF09A47ECC3F42">
    <w:name w:val="779385CB574F4D9FA4AF09A47ECC3F42"/>
    <w:rsid w:val="006E3BE2"/>
  </w:style>
  <w:style w:type="paragraph" w:customStyle="1" w:styleId="998FC9695ACF434EAFD3F4888E51E7FA">
    <w:name w:val="998FC9695ACF434EAFD3F4888E51E7FA"/>
  </w:style>
  <w:style w:type="character" w:customStyle="1" w:styleId="Heading2Char">
    <w:name w:val="Heading 2 Char"/>
    <w:basedOn w:val="DefaultParagraphFont"/>
    <w:link w:val="Heading2"/>
    <w:uiPriority w:val="1"/>
    <w:rPr>
      <w:rFonts w:eastAsiaTheme="minorHAnsi"/>
      <w:b/>
      <w:bCs/>
      <w:kern w:val="0"/>
      <w:sz w:val="20"/>
      <w:szCs w:val="32"/>
      <w:lang w:eastAsia="zh-CN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2481BA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ustom 110">
      <a:majorFont>
        <a:latin typeface="Georgia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4C849A-273B-4A76-936D-84CF7BB315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ED29A8C1-5468-45C3-ACB9-92A4C24C90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D347BF-19B5-4960-8030-B1E4E8F64B11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Woodworking resume</Template>
  <TotalTime>168</TotalTime>
  <Pages>1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Adrienne James</dc:creator>
  <cp:keywords/>
  <dc:description/>
  <cp:lastModifiedBy>Adrienne James</cp:lastModifiedBy>
  <cp:revision>4</cp:revision>
  <dcterms:created xsi:type="dcterms:W3CDTF">2024-09-20T19:48:00Z</dcterms:created>
  <dcterms:modified xsi:type="dcterms:W3CDTF">2024-09-23T20:00:00Z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